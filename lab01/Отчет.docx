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B6113E" w14:textId="5677F2D4" w:rsidR="008C50A8" w:rsidRPr="00040ED0" w:rsidRDefault="00040ED0" w:rsidP="00040ED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40ED0">
        <w:rPr>
          <w:rFonts w:ascii="Times New Roman" w:hAnsi="Times New Roman" w:cs="Times New Roman"/>
          <w:b/>
          <w:bCs/>
          <w:sz w:val="28"/>
          <w:szCs w:val="28"/>
        </w:rPr>
        <w:t xml:space="preserve">ООАП 1 </w:t>
      </w:r>
      <w:proofErr w:type="spellStart"/>
      <w:r w:rsidRPr="00040ED0">
        <w:rPr>
          <w:rFonts w:ascii="Times New Roman" w:hAnsi="Times New Roman" w:cs="Times New Roman"/>
          <w:b/>
          <w:bCs/>
          <w:sz w:val="28"/>
          <w:szCs w:val="28"/>
        </w:rPr>
        <w:t>лаба</w:t>
      </w:r>
      <w:proofErr w:type="spellEnd"/>
    </w:p>
    <w:p w14:paraId="52AB913F" w14:textId="14A346CE" w:rsidR="00040ED0" w:rsidRPr="00895FBE" w:rsidRDefault="00040ED0" w:rsidP="00895FB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ED0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23A4A223" w14:textId="77777777" w:rsidR="00895FBE" w:rsidRDefault="00040ED0" w:rsidP="00040E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5FBE">
        <w:rPr>
          <w:rFonts w:ascii="Times New Roman" w:hAnsi="Times New Roman" w:cs="Times New Roman"/>
          <w:b/>
          <w:bCs/>
          <w:sz w:val="28"/>
          <w:szCs w:val="28"/>
        </w:rPr>
        <w:t>Проблемы предметной области</w:t>
      </w:r>
      <w:r w:rsidRPr="00040ED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9BCF6FD" w14:textId="7E6FD754" w:rsidR="00040ED0" w:rsidRPr="00040ED0" w:rsidRDefault="00040ED0" w:rsidP="00040E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0ED0">
        <w:rPr>
          <w:rFonts w:ascii="Times New Roman" w:hAnsi="Times New Roman" w:cs="Times New Roman"/>
          <w:sz w:val="28"/>
          <w:szCs w:val="28"/>
        </w:rPr>
        <w:t xml:space="preserve">В приложении реализована система авторизации и управления пользователями с хранением данных в </w:t>
      </w:r>
      <w:proofErr w:type="spellStart"/>
      <w:r w:rsidRPr="00040ED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40ED0">
        <w:rPr>
          <w:rFonts w:ascii="Times New Roman" w:hAnsi="Times New Roman" w:cs="Times New Roman"/>
          <w:sz w:val="28"/>
          <w:szCs w:val="28"/>
        </w:rPr>
        <w:t>. Основная задача — хранить информацию о текущем пользователе и обеспечивать к ней доступ из разных форм (</w:t>
      </w:r>
      <w:proofErr w:type="spellStart"/>
      <w:r w:rsidRPr="00040ED0">
        <w:rPr>
          <w:rFonts w:ascii="Times New Roman" w:hAnsi="Times New Roman" w:cs="Times New Roman"/>
          <w:sz w:val="28"/>
          <w:szCs w:val="28"/>
        </w:rPr>
        <w:t>LoginView</w:t>
      </w:r>
      <w:proofErr w:type="spellEnd"/>
      <w:r w:rsidRPr="00040E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0ED0">
        <w:rPr>
          <w:rFonts w:ascii="Times New Roman" w:hAnsi="Times New Roman" w:cs="Times New Roman"/>
          <w:sz w:val="28"/>
          <w:szCs w:val="28"/>
        </w:rPr>
        <w:t>MainView</w:t>
      </w:r>
      <w:proofErr w:type="spellEnd"/>
      <w:r w:rsidRPr="00040ED0">
        <w:rPr>
          <w:rFonts w:ascii="Times New Roman" w:hAnsi="Times New Roman" w:cs="Times New Roman"/>
          <w:sz w:val="28"/>
          <w:szCs w:val="28"/>
        </w:rPr>
        <w:t>) без дублирования и ошибок.</w:t>
      </w:r>
    </w:p>
    <w:p w14:paraId="7BEE423B" w14:textId="77777777" w:rsidR="00895FBE" w:rsidRDefault="00040ED0" w:rsidP="00040E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5FBE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040E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478FEC" w14:textId="37EC365C" w:rsidR="00040ED0" w:rsidRPr="00040ED0" w:rsidRDefault="00040ED0" w:rsidP="00040E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0ED0">
        <w:rPr>
          <w:rFonts w:ascii="Times New Roman" w:hAnsi="Times New Roman" w:cs="Times New Roman"/>
          <w:sz w:val="28"/>
          <w:szCs w:val="28"/>
        </w:rPr>
        <w:t xml:space="preserve">Для решения используется паттерн </w:t>
      </w:r>
      <w:proofErr w:type="spellStart"/>
      <w:r w:rsidRPr="00040ED0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040ED0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040ED0">
        <w:rPr>
          <w:rStyle w:val="HTML"/>
          <w:rFonts w:ascii="Times New Roman" w:eastAsiaTheme="minorHAnsi" w:hAnsi="Times New Roman" w:cs="Times New Roman"/>
          <w:sz w:val="28"/>
          <w:szCs w:val="28"/>
        </w:rPr>
        <w:t>Singleton</w:t>
      </w:r>
      <w:proofErr w:type="spellEnd"/>
      <w:r w:rsidRPr="00040ED0">
        <w:rPr>
          <w:rFonts w:ascii="Times New Roman" w:hAnsi="Times New Roman" w:cs="Times New Roman"/>
          <w:sz w:val="28"/>
          <w:szCs w:val="28"/>
        </w:rPr>
        <w:t xml:space="preserve"> создаёт единственный экземпляр, который хранит текущего пользователя и предоставляет методы для входа, регистрации, удаления аккаунта и выхода. Все формы обращаются к этому экземпляру через </w:t>
      </w:r>
      <w:proofErr w:type="spellStart"/>
      <w:r w:rsidRPr="00040ED0">
        <w:rPr>
          <w:rStyle w:val="HTML"/>
          <w:rFonts w:ascii="Times New Roman" w:eastAsiaTheme="minorHAnsi" w:hAnsi="Times New Roman" w:cs="Times New Roman"/>
          <w:sz w:val="28"/>
          <w:szCs w:val="28"/>
        </w:rPr>
        <w:t>Singleton.GetInstance</w:t>
      </w:r>
      <w:proofErr w:type="spellEnd"/>
      <w:r w:rsidRPr="00040ED0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040ED0">
        <w:rPr>
          <w:rFonts w:ascii="Times New Roman" w:hAnsi="Times New Roman" w:cs="Times New Roman"/>
          <w:sz w:val="28"/>
          <w:szCs w:val="28"/>
        </w:rPr>
        <w:t>, что гарантирует единое состояние пользователя и упрощает работу с базой данных.</w:t>
      </w:r>
    </w:p>
    <w:p w14:paraId="3769372A" w14:textId="43C1339E" w:rsidR="00040ED0" w:rsidRDefault="00040ED0" w:rsidP="00040ED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95FBE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  <w:r w:rsidR="00895F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E5FD87" w14:textId="63F41CD4" w:rsidR="006B6A53" w:rsidRPr="006B6A53" w:rsidRDefault="006B6A53" w:rsidP="00040E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6A53">
        <w:rPr>
          <w:rFonts w:ascii="Times New Roman" w:hAnsi="Times New Roman" w:cs="Times New Roman"/>
          <w:sz w:val="28"/>
          <w:szCs w:val="28"/>
        </w:rPr>
        <w:t xml:space="preserve">Диаграмма классов показывает структуру приложения с авторизацией через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. Классы: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— хранит данные пользователя (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— паттерн одиночка, содержит _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, методы регистрации, авторизации, удаления и выхода.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LoginView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MainView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— формы интерфейса, используют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для работы с текущим пользователем. Связи: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агрегирует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), формы ассоциированы с </w:t>
      </w:r>
      <w:proofErr w:type="spellStart"/>
      <w:r w:rsidRPr="006B6A5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6B6A53">
        <w:rPr>
          <w:rFonts w:ascii="Times New Roman" w:hAnsi="Times New Roman" w:cs="Times New Roman"/>
          <w:sz w:val="28"/>
          <w:szCs w:val="28"/>
        </w:rPr>
        <w:t xml:space="preserve"> для авторизации и управления сеансом.</w:t>
      </w:r>
    </w:p>
    <w:p w14:paraId="54D710FC" w14:textId="62B3D9F8" w:rsidR="006B6A53" w:rsidRDefault="008130F8" w:rsidP="006B6A53">
      <w:pPr>
        <w:keepNext/>
        <w:spacing w:line="360" w:lineRule="auto"/>
        <w:ind w:firstLine="709"/>
      </w:pPr>
      <w:bookmarkStart w:id="0" w:name="_GoBack"/>
      <w:r w:rsidRPr="008130F8">
        <w:lastRenderedPageBreak/>
        <w:drawing>
          <wp:inline distT="0" distB="0" distL="0" distR="0" wp14:anchorId="28BDE4FF" wp14:editId="6E22053A">
            <wp:extent cx="5214796" cy="45720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552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FACBA8E" w14:textId="4DDEA3CC" w:rsidR="00040ED0" w:rsidRPr="006B6A53" w:rsidRDefault="006B6A53" w:rsidP="006B6A53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 </w:t>
      </w: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6B6A5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Диаграмма классов паттерна «Одиночка»</w:t>
      </w:r>
    </w:p>
    <w:p w14:paraId="26842E2D" w14:textId="77777777" w:rsidR="00895FBE" w:rsidRDefault="00040ED0" w:rsidP="00040E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5FB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040E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00DA6" w14:textId="495A4133" w:rsidR="00040ED0" w:rsidRPr="00040ED0" w:rsidRDefault="00040ED0" w:rsidP="00040E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0ED0">
        <w:rPr>
          <w:rFonts w:ascii="Times New Roman" w:hAnsi="Times New Roman" w:cs="Times New Roman"/>
          <w:sz w:val="28"/>
          <w:szCs w:val="28"/>
        </w:rPr>
        <w:t xml:space="preserve">Внедрение паттерна облегчает разработку. Нет необходимости передавать объект пользователя между формами и следить за его актуальностью. Без </w:t>
      </w:r>
      <w:proofErr w:type="spellStart"/>
      <w:r w:rsidRPr="00040ED0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040ED0">
        <w:rPr>
          <w:rFonts w:ascii="Times New Roman" w:hAnsi="Times New Roman" w:cs="Times New Roman"/>
          <w:sz w:val="28"/>
          <w:szCs w:val="28"/>
        </w:rPr>
        <w:t xml:space="preserve"> пришлось бы вручную управлять состоянием, что увеличивает риск ошибок и усложняет код. Для этой задачи использование </w:t>
      </w:r>
      <w:proofErr w:type="spellStart"/>
      <w:r w:rsidRPr="00040ED0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040ED0">
        <w:rPr>
          <w:rFonts w:ascii="Times New Roman" w:hAnsi="Times New Roman" w:cs="Times New Roman"/>
          <w:sz w:val="28"/>
          <w:szCs w:val="28"/>
        </w:rPr>
        <w:t xml:space="preserve"> является предпочтительным решением, так как оно упрощает управление состоянием и делает код более чистым и безопасным.</w:t>
      </w:r>
    </w:p>
    <w:sectPr w:rsidR="00040ED0" w:rsidRPr="00040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50F"/>
    <w:rsid w:val="00040ED0"/>
    <w:rsid w:val="006B6A53"/>
    <w:rsid w:val="008130F8"/>
    <w:rsid w:val="00895FBE"/>
    <w:rsid w:val="008C50A8"/>
    <w:rsid w:val="00B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8D4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40ED0"/>
    <w:rPr>
      <w:rFonts w:ascii="Courier New" w:eastAsia="Times New Roman" w:hAnsi="Courier New" w:cs="Courier New"/>
      <w:sz w:val="20"/>
      <w:szCs w:val="20"/>
    </w:rPr>
  </w:style>
  <w:style w:type="paragraph" w:styleId="a3">
    <w:name w:val="caption"/>
    <w:basedOn w:val="a"/>
    <w:next w:val="a"/>
    <w:uiPriority w:val="35"/>
    <w:unhideWhenUsed/>
    <w:qFormat/>
    <w:rsid w:val="006B6A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813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30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40ED0"/>
    <w:rPr>
      <w:rFonts w:ascii="Courier New" w:eastAsia="Times New Roman" w:hAnsi="Courier New" w:cs="Courier New"/>
      <w:sz w:val="20"/>
      <w:szCs w:val="20"/>
    </w:rPr>
  </w:style>
  <w:style w:type="paragraph" w:styleId="a3">
    <w:name w:val="caption"/>
    <w:basedOn w:val="a"/>
    <w:next w:val="a"/>
    <w:uiPriority w:val="35"/>
    <w:unhideWhenUsed/>
    <w:qFormat/>
    <w:rsid w:val="006B6A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813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30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5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3DC3B5EF</Template>
  <TotalTime>58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Irintseev</dc:creator>
  <cp:keywords/>
  <dc:description/>
  <cp:lastModifiedBy>Иринцеев Леонид Павлович</cp:lastModifiedBy>
  <cp:revision>3</cp:revision>
  <dcterms:created xsi:type="dcterms:W3CDTF">2026-03-02T18:13:00Z</dcterms:created>
  <dcterms:modified xsi:type="dcterms:W3CDTF">2026-03-03T04:41:00Z</dcterms:modified>
</cp:coreProperties>
</file>